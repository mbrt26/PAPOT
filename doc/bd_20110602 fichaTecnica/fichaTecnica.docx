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C62" w:rsidRDefault="00346C62">
      <w:pPr>
        <w:rPr>
          <w:noProof/>
          <w:lang w:eastAsia="es-CO"/>
        </w:rPr>
      </w:pPr>
      <w:r>
        <w:rPr>
          <w:noProof/>
          <w:lang w:eastAsia="es-CO"/>
        </w:rPr>
        <w:t>RESPONSABLE ELABORAR FICHA TECNICA</w:t>
      </w:r>
    </w:p>
    <w:p w:rsidR="00346C62" w:rsidRDefault="00346C62" w:rsidP="00433A7D">
      <w:r w:rsidRPr="008D613F"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438pt;height:328.5pt;visibility:visible">
            <v:imagedata r:id="rId4" o:title=""/>
          </v:shape>
        </w:pict>
      </w:r>
    </w:p>
    <w:p w:rsidR="00346C62" w:rsidRDefault="00346C62" w:rsidP="00433A7D">
      <w:r>
        <w:t>MAQUINAS EXTRUSION</w:t>
      </w:r>
    </w:p>
    <w:p w:rsidR="00346C62" w:rsidRDefault="00346C62" w:rsidP="00433A7D">
      <w:r w:rsidRPr="008D613F">
        <w:rPr>
          <w:noProof/>
          <w:lang w:val="en-US"/>
        </w:rPr>
        <w:pict>
          <v:shape id="Imagen 4" o:spid="_x0000_i1026" type="#_x0000_t75" style="width:438pt;height:328.5pt;visibility:visible">
            <v:imagedata r:id="rId5" o:title=""/>
          </v:shape>
        </w:pict>
      </w:r>
    </w:p>
    <w:p w:rsidR="00346C62" w:rsidRDefault="00346C62" w:rsidP="00970E5C">
      <w:r>
        <w:t>TIPO DE MATERIAL A EXTRUSIONAR, FALTA LAMINA DOBLE</w:t>
      </w:r>
    </w:p>
    <w:p w:rsidR="00346C62" w:rsidRDefault="00346C62" w:rsidP="00970E5C">
      <w:r w:rsidRPr="008D613F">
        <w:rPr>
          <w:noProof/>
          <w:lang w:val="en-US"/>
        </w:rPr>
        <w:pict>
          <v:shape id="Imagen 7" o:spid="_x0000_i1027" type="#_x0000_t75" style="width:438pt;height:328.5pt;visibility:visible">
            <v:imagedata r:id="rId6" o:title=""/>
          </v:shape>
        </w:pict>
      </w:r>
    </w:p>
    <w:p w:rsidR="00346C62" w:rsidRDefault="00346C62" w:rsidP="00970E5C">
      <w:r>
        <w:t>TRATADO ES EL PROCESO PARA QUE PEGUE LA TINTA DE IMPRESIÓN</w:t>
      </w:r>
    </w:p>
    <w:p w:rsidR="00346C62" w:rsidRDefault="00346C62" w:rsidP="00970E5C">
      <w:r w:rsidRPr="008D613F">
        <w:rPr>
          <w:noProof/>
          <w:lang w:val="en-US"/>
        </w:rPr>
        <w:pict>
          <v:shape id="Imagen 10" o:spid="_x0000_i1028" type="#_x0000_t75" style="width:438pt;height:328.5pt;visibility:visible">
            <v:imagedata r:id="rId7" o:title=""/>
          </v:shape>
        </w:pict>
      </w:r>
    </w:p>
    <w:p w:rsidR="00346C62" w:rsidRDefault="00346C62" w:rsidP="00970E5C">
      <w:r>
        <w:t>CARAS A TRATAR, SOLO SON DOS</w:t>
      </w:r>
    </w:p>
    <w:p w:rsidR="00346C62" w:rsidRDefault="00346C62" w:rsidP="00970E5C">
      <w:r w:rsidRPr="008D613F">
        <w:rPr>
          <w:noProof/>
          <w:lang w:val="en-US"/>
        </w:rPr>
        <w:pict>
          <v:shape id="Imagen 13" o:spid="_x0000_i1029" type="#_x0000_t75" style="width:438pt;height:328.5pt;visibility:visible">
            <v:imagedata r:id="rId8" o:title=""/>
          </v:shape>
        </w:pict>
      </w:r>
    </w:p>
    <w:p w:rsidR="00346C62" w:rsidRDefault="00346C62" w:rsidP="00970E5C">
      <w:r>
        <w:t>DINAS, ES LA INTENSIDAD DE TRATADO QUE SE COLOCA A LA PELICULA</w:t>
      </w:r>
    </w:p>
    <w:p w:rsidR="00346C62" w:rsidRDefault="00346C62" w:rsidP="00970E5C">
      <w:r>
        <w:t>PARTIDO SI / NO</w:t>
      </w:r>
    </w:p>
    <w:p w:rsidR="00346C62" w:rsidRDefault="00346C62" w:rsidP="00970E5C">
      <w:r w:rsidRPr="008D613F">
        <w:rPr>
          <w:noProof/>
          <w:lang w:val="en-US"/>
        </w:rPr>
        <w:pict>
          <v:shape id="Imagen 16" o:spid="_x0000_i1030" type="#_x0000_t75" style="width:438pt;height:328.5pt;visibility:visible">
            <v:imagedata r:id="rId9" o:title=""/>
          </v:shape>
        </w:pict>
      </w:r>
    </w:p>
    <w:p w:rsidR="00346C62" w:rsidRDefault="00346C62" w:rsidP="00970E5C">
      <w:r>
        <w:t>PIGMENTO SE COLOCA COLOR, EN CASILLA SIGUIENTE SE ANOTAN KILOS</w:t>
      </w:r>
    </w:p>
    <w:p w:rsidR="00346C62" w:rsidRDefault="00346C62" w:rsidP="00970E5C">
      <w:r w:rsidRPr="005E29E4">
        <w:rPr>
          <w:b/>
        </w:rPr>
        <w:t>OTROS:</w:t>
      </w:r>
      <w:r>
        <w:t xml:space="preserve">  ES UN TEXTO QUE SE ADICIONA, KILOS DE OTROS</w:t>
      </w:r>
    </w:p>
    <w:p w:rsidR="00346C62" w:rsidRDefault="00346C62" w:rsidP="00970E5C">
      <w:r>
        <w:t>% PROD, ES UN PORCENTAJE QUE SE ADICIONA A LOS KILOS A PRODUCIR PARA ASUMIR RETAL</w:t>
      </w:r>
    </w:p>
    <w:p w:rsidR="00346C62" w:rsidRDefault="00346C62" w:rsidP="00970E5C">
      <w:r>
        <w:t>OBSERVACIONES, DE LA EXTRUSION</w:t>
      </w:r>
    </w:p>
    <w:p w:rsidR="00346C62" w:rsidRDefault="00346C62" w:rsidP="00970E5C">
      <w:r>
        <w:t>PARA PROGRAMAR ANCHOS EN EXTRUSION DEBE TENER CONOCIMIENTO DE LAS CAPACIDADES DISPONIBLES EN LA PLANTA (EXTRUSION, IMPRESIÓN, SELLADO, REFILADO)</w:t>
      </w:r>
    </w:p>
    <w:p w:rsidR="00346C62" w:rsidRDefault="00346C62" w:rsidP="00970E5C">
      <w:r w:rsidRPr="00F0055A">
        <w:rPr>
          <w:b/>
        </w:rPr>
        <w:t>ANCHOS</w:t>
      </w:r>
      <w:r>
        <w:t xml:space="preserve"> EN EXTRUDER DEBE TENER EN CUENTA EL TIPO DE SELLE, </w:t>
      </w:r>
    </w:p>
    <w:p w:rsidR="00346C62" w:rsidRDefault="00346C62" w:rsidP="00970E5C">
      <w:r>
        <w:t>SI ES SELLE DE FONDO SE PROGRAMA POR ANCHO DE LA BOLSA (1-A X 2-L )</w:t>
      </w:r>
    </w:p>
    <w:p w:rsidR="00346C62" w:rsidRDefault="00346C62" w:rsidP="00970E5C">
      <w:r>
        <w:t>SI ES SELLE LATERAL SE PROGRAMA POR LARGO DE BOLSA + FUELLE COMPLETO SI LO LLEVA, MAS ½ SOLA SI VA SENCILLA Y 1 SOLAPA SI VA DOBLE</w:t>
      </w:r>
    </w:p>
    <w:p w:rsidR="00346C62" w:rsidRDefault="00346C62" w:rsidP="00970E5C">
      <w:r w:rsidRPr="00F0055A">
        <w:rPr>
          <w:b/>
        </w:rPr>
        <w:t xml:space="preserve">CALIBRE </w:t>
      </w:r>
      <w:r>
        <w:t>: ES ESPECIFICADO EN LA FICHA TECNICA</w:t>
      </w:r>
    </w:p>
    <w:p w:rsidR="00346C62" w:rsidRDefault="00346C62" w:rsidP="00970E5C">
      <w:r w:rsidRPr="00F0055A">
        <w:rPr>
          <w:b/>
        </w:rPr>
        <w:t xml:space="preserve">FUELLES: </w:t>
      </w:r>
      <w:r>
        <w:t>CUANDO LA BOLSA ES SELLE DE FONDO Y LLEVA FUELLES LATERALES SE COLOCA EN LA FICHA TECNICA (2 FUELLES)</w:t>
      </w:r>
    </w:p>
    <w:p w:rsidR="00346C62" w:rsidRDefault="00346C62" w:rsidP="00676537">
      <w:r w:rsidRPr="00676537">
        <w:rPr>
          <w:b/>
        </w:rPr>
        <w:t xml:space="preserve">TIPO MATERIAL: </w:t>
      </w:r>
      <w:r>
        <w:t xml:space="preserve">ES LA FORMA COMO SE VA A PROGRAMAR EL MATERIAL EN EXTRUSION DE ACUERDO A LA CARACTERISTICAS DEL PEDIDO, </w:t>
      </w:r>
    </w:p>
    <w:p w:rsidR="00346C62" w:rsidRDefault="00346C62" w:rsidP="00676537">
      <w:r>
        <w:t xml:space="preserve">EJEMPLO : SE PIDE UNA BOLSA DE : ANCHO 33.5 + 8.5. + 8.5 X 60 EN SELLE DE FONDO, EL MATERIAL SERA </w:t>
      </w:r>
      <w:r w:rsidRPr="00C875ED">
        <w:rPr>
          <w:b/>
        </w:rPr>
        <w:t xml:space="preserve">TUBULAR </w:t>
      </w:r>
      <w:r>
        <w:rPr>
          <w:b/>
        </w:rPr>
        <w:t>(SOLO TUBULAR LLEVA FUELLES)</w:t>
      </w:r>
    </w:p>
    <w:p w:rsidR="00346C62" w:rsidRDefault="00346C62" w:rsidP="00C875ED">
      <w:r>
        <w:t xml:space="preserve">EJEMPLO : SE PIDE UNA BOLSA DE : ANCHO 33.5 X 40 EN SELLE DE LATERAL, CON IMPRESIÓN DE DOBLE CARA EL MATERIAL SERA </w:t>
      </w:r>
      <w:r w:rsidRPr="002A1B67">
        <w:rPr>
          <w:b/>
        </w:rPr>
        <w:t>LAMINA</w:t>
      </w:r>
      <w:r>
        <w:rPr>
          <w:b/>
        </w:rPr>
        <w:t xml:space="preserve"> </w:t>
      </w:r>
      <w:r w:rsidRPr="008D5353">
        <w:t>DE 80 CM</w:t>
      </w:r>
      <w:r>
        <w:rPr>
          <w:b/>
        </w:rPr>
        <w:t xml:space="preserve"> , </w:t>
      </w:r>
      <w:r w:rsidRPr="008D5353">
        <w:t>EN LA EXTRUSION SALE UN TUBULAR</w:t>
      </w:r>
      <w:r>
        <w:t xml:space="preserve"> Y SE LE COLOCAN CUCHILLA EN LO EXTREMOS PARA SACARLO LAMINA, SE DOBLA Y SELLA PARA SACAR LA BOLSA DE 35 X 40</w:t>
      </w:r>
    </w:p>
    <w:p w:rsidR="00346C62" w:rsidRDefault="00346C62" w:rsidP="00C754CA">
      <w:pPr>
        <w:rPr>
          <w:b/>
        </w:rPr>
      </w:pPr>
      <w:r>
        <w:t xml:space="preserve">EJEMPLO : SE PIDE UNA BOLSA DE : ANCHO 33.5 X 40 EN SELLE DE LATERAL, TENIENDO EN CUENTA LAS CAPACIDADES DE LAS MAQUINAS DE PLANTA SE PUEDE PROGRAMAR DE 40 CTMS DE ANCHO TUBULAR O 80 CMS PARTIDO A LA MITAD SACANDO ROLLOS DE 40 CMS </w:t>
      </w:r>
      <w:r w:rsidRPr="00C24077">
        <w:rPr>
          <w:b/>
        </w:rPr>
        <w:t>SEMITUBULARES</w:t>
      </w:r>
    </w:p>
    <w:p w:rsidR="00346C62" w:rsidRDefault="00346C62" w:rsidP="00C754CA">
      <w:r>
        <w:t xml:space="preserve">SI PIDEN UN SEMITUBULAR DE 80 CMS SALDRIA TUBULAR DE 80 CMS COLOCANDO UNA CUCHILLA EN UN EXTREMO PARA QUE EL MATERIAL QUEDE </w:t>
      </w:r>
      <w:r w:rsidRPr="003F5F77">
        <w:rPr>
          <w:b/>
        </w:rPr>
        <w:t>SEMITUBULAR</w:t>
      </w:r>
    </w:p>
    <w:p w:rsidR="00346C62" w:rsidRDefault="00346C62" w:rsidP="00C754CA">
      <w:pPr>
        <w:rPr>
          <w:b/>
        </w:rPr>
      </w:pPr>
      <w:r>
        <w:t xml:space="preserve">LAMINA DOBLE: EL CLIENTE SOLICITA MATERIAL EN LAMINAS DOBLES, EJEMPLO: LAMINA DOBLE DE 30 CMS , SE PROGRAMA TUBULAR DE 30 CMS CON CUCHILLA EN AMBOS EXTREMOS PARA QUE QUEDE </w:t>
      </w:r>
      <w:r w:rsidRPr="003F5F77">
        <w:rPr>
          <w:b/>
        </w:rPr>
        <w:t>LAMINA DOBLE</w:t>
      </w:r>
    </w:p>
    <w:p w:rsidR="00346C62" w:rsidRPr="005E29E4" w:rsidRDefault="00346C62" w:rsidP="00C754CA">
      <w:r>
        <w:rPr>
          <w:b/>
        </w:rPr>
        <w:t xml:space="preserve">TRATADO : </w:t>
      </w:r>
      <w:r>
        <w:t>CANTIDAD DE DINAS O TENSION SUPERFICIAL O PROCESO QUE SE APLICA AL MATERIAL PARA QUE LA TINTA SE ADHIERA , MEDIANTE UN CAMPO ELECTRICO, SE PUEDE MEDIR CON SOLUCIONES QUIMICAS Y DARLE UNA MEDIDION ESPECIFICA LLAMADA DINAJE QUE OSCILA ENTRE 37 Y 42 DINAS PARA LOS POLIETILENOS</w:t>
      </w:r>
    </w:p>
    <w:p w:rsidR="00346C62" w:rsidRPr="00C875ED" w:rsidRDefault="00346C62" w:rsidP="00676537">
      <w:r>
        <w:rPr>
          <w:b/>
        </w:rPr>
        <w:t xml:space="preserve"> </w:t>
      </w:r>
    </w:p>
    <w:p w:rsidR="00346C62" w:rsidRPr="00F0055A" w:rsidRDefault="00346C62" w:rsidP="00970E5C"/>
    <w:p w:rsidR="00346C62" w:rsidRDefault="00346C62" w:rsidP="00970E5C"/>
    <w:p w:rsidR="00346C62" w:rsidRDefault="00346C62" w:rsidP="00970E5C"/>
    <w:p w:rsidR="00346C62" w:rsidRDefault="00346C62" w:rsidP="00970E5C"/>
    <w:p w:rsidR="00346C62" w:rsidRDefault="00346C62" w:rsidP="00970E5C"/>
    <w:p w:rsidR="00346C62" w:rsidRDefault="00346C62" w:rsidP="00970E5C"/>
    <w:sectPr w:rsidR="00346C62" w:rsidSect="008205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57DD5"/>
    <w:rsid w:val="00070261"/>
    <w:rsid w:val="002470A1"/>
    <w:rsid w:val="002542A6"/>
    <w:rsid w:val="002A1B67"/>
    <w:rsid w:val="00346C62"/>
    <w:rsid w:val="003F5F77"/>
    <w:rsid w:val="00433A7D"/>
    <w:rsid w:val="00494FD7"/>
    <w:rsid w:val="004D1077"/>
    <w:rsid w:val="004D17BE"/>
    <w:rsid w:val="004D7CA3"/>
    <w:rsid w:val="005705C3"/>
    <w:rsid w:val="005E29E4"/>
    <w:rsid w:val="00643B7C"/>
    <w:rsid w:val="00676537"/>
    <w:rsid w:val="006B3A77"/>
    <w:rsid w:val="006B576B"/>
    <w:rsid w:val="007A361C"/>
    <w:rsid w:val="00820533"/>
    <w:rsid w:val="00883579"/>
    <w:rsid w:val="008B6C76"/>
    <w:rsid w:val="008D5353"/>
    <w:rsid w:val="008D613F"/>
    <w:rsid w:val="00957DD5"/>
    <w:rsid w:val="00970E5C"/>
    <w:rsid w:val="009A56E6"/>
    <w:rsid w:val="00A952F5"/>
    <w:rsid w:val="00AB0E1C"/>
    <w:rsid w:val="00B10BFC"/>
    <w:rsid w:val="00B64765"/>
    <w:rsid w:val="00C24077"/>
    <w:rsid w:val="00C377D2"/>
    <w:rsid w:val="00C40655"/>
    <w:rsid w:val="00C754CA"/>
    <w:rsid w:val="00C81264"/>
    <w:rsid w:val="00C875ED"/>
    <w:rsid w:val="00CD1CCE"/>
    <w:rsid w:val="00CE181E"/>
    <w:rsid w:val="00D260D4"/>
    <w:rsid w:val="00D53BA1"/>
    <w:rsid w:val="00DA6716"/>
    <w:rsid w:val="00E766B8"/>
    <w:rsid w:val="00EC7471"/>
    <w:rsid w:val="00ED76CC"/>
    <w:rsid w:val="00EF4EBB"/>
    <w:rsid w:val="00F00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533"/>
    <w:pPr>
      <w:spacing w:after="200" w:line="276" w:lineRule="auto"/>
    </w:pPr>
    <w:rPr>
      <w:lang w:val="es-CO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957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57D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16</TotalTime>
  <Pages>7</Pages>
  <Words>378</Words>
  <Characters>2082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CASAS ZAPATA</dc:creator>
  <cp:keywords/>
  <dc:description/>
  <cp:lastModifiedBy>WinuE</cp:lastModifiedBy>
  <cp:revision>5</cp:revision>
  <dcterms:created xsi:type="dcterms:W3CDTF">2011-06-02T21:02:00Z</dcterms:created>
  <dcterms:modified xsi:type="dcterms:W3CDTF">2011-06-05T10:57:00Z</dcterms:modified>
</cp:coreProperties>
</file>