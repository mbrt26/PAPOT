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55" w:type="dxa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1200"/>
        <w:gridCol w:w="1650"/>
        <w:gridCol w:w="1590"/>
        <w:gridCol w:w="1529"/>
        <w:gridCol w:w="491"/>
        <w:gridCol w:w="1352"/>
        <w:gridCol w:w="548"/>
        <w:gridCol w:w="1155"/>
        <w:gridCol w:w="20"/>
        <w:gridCol w:w="20"/>
      </w:tblGrid>
      <w:tr w:rsidR="00807518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  <w:r w:rsidRPr="009C1E73">
              <w:rPr>
                <w:rFonts w:cs="Calibri"/>
                <w:b/>
                <w:noProof/>
                <w:color w:val="000000"/>
                <w:sz w:val="52"/>
                <w:szCs w:val="52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i1025" type="#_x0000_t75" style="width:126.75pt;height:70.5pt;visibility:visible">
                  <v:imagedata r:id="rId4" o:title=""/>
                </v:shape>
              </w:pict>
            </w:r>
          </w:p>
        </w:tc>
      </w:tr>
      <w:tr w:rsidR="00807518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807518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807518" w:rsidRPr="005D0F24" w:rsidTr="00A80B43">
        <w:trPr>
          <w:gridAfter w:val="2"/>
          <w:wAfter w:w="40" w:type="dxa"/>
          <w:trHeight w:val="510"/>
        </w:trPr>
        <w:tc>
          <w:tcPr>
            <w:tcW w:w="28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7518" w:rsidRPr="001E33D9" w:rsidRDefault="00807518" w:rsidP="00A92977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Acta Nro.</w:t>
            </w:r>
          </w:p>
        </w:tc>
        <w:tc>
          <w:tcPr>
            <w:tcW w:w="666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4</w:t>
            </w:r>
          </w:p>
        </w:tc>
      </w:tr>
      <w:tr w:rsidR="00807518" w:rsidRPr="005D0F24" w:rsidTr="00A80B43">
        <w:trPr>
          <w:gridAfter w:val="2"/>
          <w:wAfter w:w="40" w:type="dxa"/>
          <w:trHeight w:val="510"/>
        </w:trPr>
        <w:tc>
          <w:tcPr>
            <w:tcW w:w="28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1E33D9">
              <w:rPr>
                <w:rFonts w:cs="Calibri"/>
                <w:color w:val="000000"/>
                <w:lang w:eastAsia="es-ES"/>
              </w:rPr>
              <w:t>Fecha</w:t>
            </w:r>
          </w:p>
        </w:tc>
        <w:tc>
          <w:tcPr>
            <w:tcW w:w="666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16/03/2012</w:t>
            </w:r>
          </w:p>
        </w:tc>
      </w:tr>
      <w:tr w:rsidR="00807518" w:rsidRPr="005D0F24" w:rsidTr="00A80B43">
        <w:trPr>
          <w:gridAfter w:val="2"/>
          <w:wAfter w:w="40" w:type="dxa"/>
          <w:trHeight w:val="525"/>
        </w:trPr>
        <w:tc>
          <w:tcPr>
            <w:tcW w:w="28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1E33D9">
              <w:rPr>
                <w:rFonts w:cs="Calibri"/>
                <w:color w:val="000000"/>
                <w:lang w:eastAsia="es-ES"/>
              </w:rPr>
              <w:t>Empresa</w:t>
            </w:r>
          </w:p>
        </w:tc>
        <w:tc>
          <w:tcPr>
            <w:tcW w:w="666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Plásticos Unión</w:t>
            </w:r>
          </w:p>
        </w:tc>
      </w:tr>
      <w:tr w:rsidR="00807518" w:rsidRPr="005D0F24" w:rsidTr="00A80B43">
        <w:trPr>
          <w:gridAfter w:val="2"/>
          <w:wAfter w:w="40" w:type="dxa"/>
          <w:trHeight w:val="525"/>
        </w:trPr>
        <w:tc>
          <w:tcPr>
            <w:tcW w:w="9515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Asistentes</w:t>
            </w:r>
          </w:p>
        </w:tc>
      </w:tr>
      <w:tr w:rsidR="00807518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Jorge Orrego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807518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Benjamin Monsalve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807518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07518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Ricardo Casas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807518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07518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Noé Herrera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F554ED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807518" w:rsidRPr="005D0F24" w:rsidTr="00A80B43">
        <w:trPr>
          <w:gridAfter w:val="2"/>
          <w:wAfter w:w="40" w:type="dxa"/>
          <w:trHeight w:val="1020"/>
        </w:trPr>
        <w:tc>
          <w:tcPr>
            <w:tcW w:w="9515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TAREAS PENDIENTES DE LA REUNION ANTERIOR</w:t>
            </w:r>
          </w:p>
        </w:tc>
      </w:tr>
      <w:tr w:rsidR="00807518" w:rsidRPr="00794AF9" w:rsidTr="00A80B43">
        <w:trPr>
          <w:gridAfter w:val="2"/>
          <w:wAfter w:w="40" w:type="dxa"/>
          <w:trHeight w:val="495"/>
        </w:trPr>
        <w:tc>
          <w:tcPr>
            <w:tcW w:w="5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>TEMA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RESPONSABLE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 xml:space="preserve"> Fecha Estimada</w:t>
            </w:r>
          </w:p>
        </w:tc>
      </w:tr>
      <w:tr w:rsidR="00807518" w:rsidRPr="0011103C" w:rsidTr="006B254D">
        <w:trPr>
          <w:gridAfter w:val="2"/>
          <w:wAfter w:w="40" w:type="dxa"/>
          <w:trHeight w:val="495"/>
        </w:trPr>
        <w:tc>
          <w:tcPr>
            <w:tcW w:w="5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11103C" w:rsidRDefault="00807518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>Se revisaron las informaciones de las impresoras de códigos de barras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11103C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11103C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11103C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11103C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807518" w:rsidRPr="005D0F24" w:rsidTr="00A80B43">
        <w:trPr>
          <w:gridAfter w:val="1"/>
          <w:wAfter w:w="20" w:type="dxa"/>
          <w:trHeight w:val="720"/>
        </w:trPr>
        <w:tc>
          <w:tcPr>
            <w:tcW w:w="9535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807518" w:rsidRPr="008555AB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8555AB">
              <w:rPr>
                <w:rFonts w:cs="Calibri"/>
                <w:b/>
                <w:bCs/>
                <w:color w:val="000000"/>
                <w:lang w:eastAsia="es-ES"/>
              </w:rPr>
              <w:t>TEMAS TRATADOS EN LA REUNION</w:t>
            </w:r>
          </w:p>
        </w:tc>
      </w:tr>
      <w:tr w:rsidR="00807518" w:rsidRPr="00F64879" w:rsidTr="00A80B43">
        <w:trPr>
          <w:trHeight w:val="495"/>
        </w:trPr>
        <w:tc>
          <w:tcPr>
            <w:tcW w:w="444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BD4B4"/>
            <w:vAlign w:val="center"/>
          </w:tcPr>
          <w:p w:rsidR="00807518" w:rsidRPr="00F554ED" w:rsidRDefault="00807518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TEMA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807518" w:rsidRPr="00F554ED" w:rsidRDefault="00807518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CLIENTE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807518" w:rsidRPr="00F554ED" w:rsidRDefault="00807518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PROVEEDOR</w:t>
            </w:r>
          </w:p>
        </w:tc>
        <w:tc>
          <w:tcPr>
            <w:tcW w:w="1743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807518" w:rsidRPr="00F554ED" w:rsidRDefault="00807518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FECHA ESTIMADA DE SOLUCION</w:t>
            </w:r>
          </w:p>
        </w:tc>
      </w:tr>
      <w:tr w:rsidR="00807518" w:rsidRPr="00794AF9" w:rsidTr="00A80B43">
        <w:trPr>
          <w:trHeight w:val="495"/>
        </w:trPr>
        <w:tc>
          <w:tcPr>
            <w:tcW w:w="4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AF7438" w:rsidRDefault="00807518" w:rsidP="00AF7438">
            <w:r>
              <w:t>Ser observaron pedidos que no aparecen en programación #10217, #10216, #10143 (PROGRAMACION)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807518" w:rsidRPr="00794AF9" w:rsidTr="00A80B43">
        <w:trPr>
          <w:trHeight w:val="495"/>
        </w:trPr>
        <w:tc>
          <w:tcPr>
            <w:tcW w:w="4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AF7438" w:rsidRDefault="00807518" w:rsidP="00AF7438">
            <w:r>
              <w:t>Se solicita no informar pedidos con cantidad pendiente &lt;= 0 en cada operación (PROGRAMACION)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2012/03/17</w:t>
            </w:r>
          </w:p>
        </w:tc>
      </w:tr>
      <w:tr w:rsidR="00807518" w:rsidRPr="00794AF9" w:rsidTr="00A80B43">
        <w:trPr>
          <w:trHeight w:val="495"/>
        </w:trPr>
        <w:tc>
          <w:tcPr>
            <w:tcW w:w="4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AF7438" w:rsidRDefault="00807518" w:rsidP="00AF7438">
            <w:r>
              <w:t>Se solicita incluir Kilos Extrusión e Impresión y Unidades en Impresión (PROGRAMACION)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</w:tbl>
    <w:p w:rsidR="00807518" w:rsidRDefault="00807518">
      <w:r>
        <w:br w:type="page"/>
      </w:r>
    </w:p>
    <w:tbl>
      <w:tblPr>
        <w:tblW w:w="9555" w:type="dxa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724"/>
        <w:gridCol w:w="3716"/>
        <w:gridCol w:w="1387"/>
        <w:gridCol w:w="142"/>
        <w:gridCol w:w="1768"/>
        <w:gridCol w:w="75"/>
        <w:gridCol w:w="1743"/>
      </w:tblGrid>
      <w:tr w:rsidR="00807518" w:rsidRPr="00794AF9" w:rsidTr="00A80B43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D55A0" w:rsidRDefault="00807518" w:rsidP="00E2661D">
            <w:r>
              <w:t>Se observo Cantidades Pendientes mal calculadas en los reportes (ENTRADAS/SALIDAS)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2012/03/19</w:t>
            </w:r>
          </w:p>
        </w:tc>
      </w:tr>
      <w:tr w:rsidR="00807518" w:rsidRPr="00794AF9" w:rsidTr="00A80B43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E2661D" w:rsidRDefault="00807518" w:rsidP="00E2661D">
            <w:r>
              <w:t>Se solicita borrar pruebas para que Jorge inicie el proceso real (ENTRADAS/SALIDAS)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2012/03/19</w:t>
            </w:r>
          </w:p>
        </w:tc>
      </w:tr>
      <w:tr w:rsidR="00807518" w:rsidRPr="00794AF9" w:rsidTr="00A80B43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6F3D9B" w:rsidRDefault="00807518" w:rsidP="006F3D9B">
            <w:r>
              <w:t>Se solicito generar reporte de costos x facturación (COSTOS)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2012/03/21</w:t>
            </w:r>
          </w:p>
        </w:tc>
      </w:tr>
      <w:tr w:rsidR="00807518" w:rsidRPr="00794AF9" w:rsidTr="00C53CF0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Default="00807518" w:rsidP="00483451">
            <w:r>
              <w:t>Se solicito incluir en impresión y manuales los materiales directos (COSTOS)</w:t>
            </w:r>
          </w:p>
          <w:p w:rsidR="00807518" w:rsidRPr="004B3824" w:rsidRDefault="00807518" w:rsidP="00C53CF0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C53CF0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C53CF0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07518" w:rsidRPr="004B3824" w:rsidRDefault="00807518" w:rsidP="00C53CF0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2012/03/21</w:t>
            </w:r>
          </w:p>
        </w:tc>
      </w:tr>
      <w:tr w:rsidR="00807518" w:rsidRPr="005D0F24" w:rsidTr="00A80B43">
        <w:trPr>
          <w:trHeight w:val="1020"/>
        </w:trPr>
        <w:tc>
          <w:tcPr>
            <w:tcW w:w="9555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TAREAS PENDIENTES PARA PROXIMA REUNION</w:t>
            </w:r>
          </w:p>
        </w:tc>
      </w:tr>
      <w:tr w:rsidR="00807518" w:rsidRPr="005D0F24" w:rsidTr="00A80B43">
        <w:trPr>
          <w:trHeight w:val="72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Nro.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 xml:space="preserve">TEMA </w:t>
            </w:r>
          </w:p>
        </w:tc>
        <w:tc>
          <w:tcPr>
            <w:tcW w:w="1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RESPONSABLE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FECHA</w:t>
            </w:r>
            <w:r>
              <w:rPr>
                <w:rFonts w:cs="Calibri"/>
                <w:b/>
                <w:bCs/>
                <w:color w:val="000000"/>
                <w:lang w:eastAsia="es-ES"/>
              </w:rPr>
              <w:t xml:space="preserve"> ESTIMADA DE ENTREGA</w:t>
            </w:r>
          </w:p>
        </w:tc>
      </w:tr>
      <w:tr w:rsidR="00807518" w:rsidRPr="005D0F24" w:rsidTr="00A80B43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1E33D9" w:rsidRDefault="00807518" w:rsidP="001F2C34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807518" w:rsidRPr="00CA3FE5" w:rsidRDefault="00807518" w:rsidP="001F2C34">
            <w:pPr>
              <w:spacing w:after="0" w:line="240" w:lineRule="auto"/>
              <w:rPr>
                <w:rFonts w:cs="Calibri"/>
                <w:bCs/>
                <w:color w:val="000000"/>
                <w:lang w:eastAsia="es-ES"/>
              </w:rPr>
            </w:pPr>
          </w:p>
        </w:tc>
        <w:tc>
          <w:tcPr>
            <w:tcW w:w="19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312B4A" w:rsidRDefault="00807518" w:rsidP="00312B4A">
            <w:pPr>
              <w:spacing w:after="0" w:line="240" w:lineRule="auto"/>
              <w:jc w:val="center"/>
              <w:rPr>
                <w:rFonts w:cs="Calibri"/>
                <w:bCs/>
                <w:color w:val="000000"/>
                <w:lang w:eastAsia="es-ES"/>
              </w:rPr>
            </w:pPr>
          </w:p>
        </w:tc>
        <w:tc>
          <w:tcPr>
            <w:tcW w:w="18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518" w:rsidRPr="001E33D9" w:rsidRDefault="00807518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</w:tr>
    </w:tbl>
    <w:p w:rsidR="00807518" w:rsidRDefault="00807518"/>
    <w:sectPr w:rsidR="00807518" w:rsidSect="00966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33D9"/>
    <w:rsid w:val="000441DA"/>
    <w:rsid w:val="000D2478"/>
    <w:rsid w:val="000F275E"/>
    <w:rsid w:val="00105F29"/>
    <w:rsid w:val="0011103C"/>
    <w:rsid w:val="00130203"/>
    <w:rsid w:val="001448AF"/>
    <w:rsid w:val="00174E9C"/>
    <w:rsid w:val="001A2364"/>
    <w:rsid w:val="001E33D9"/>
    <w:rsid w:val="001E774D"/>
    <w:rsid w:val="001F2C34"/>
    <w:rsid w:val="00216136"/>
    <w:rsid w:val="002235D8"/>
    <w:rsid w:val="00312B4A"/>
    <w:rsid w:val="003E7A66"/>
    <w:rsid w:val="0045222C"/>
    <w:rsid w:val="00483451"/>
    <w:rsid w:val="004B086F"/>
    <w:rsid w:val="004B3824"/>
    <w:rsid w:val="004D55A0"/>
    <w:rsid w:val="004D56BF"/>
    <w:rsid w:val="004F758B"/>
    <w:rsid w:val="00522249"/>
    <w:rsid w:val="00562AF6"/>
    <w:rsid w:val="005C00A9"/>
    <w:rsid w:val="005D0F24"/>
    <w:rsid w:val="0064554D"/>
    <w:rsid w:val="00662263"/>
    <w:rsid w:val="0068626D"/>
    <w:rsid w:val="006963BC"/>
    <w:rsid w:val="006B254D"/>
    <w:rsid w:val="006F3D9B"/>
    <w:rsid w:val="007020D1"/>
    <w:rsid w:val="00794AF9"/>
    <w:rsid w:val="007963B1"/>
    <w:rsid w:val="00807518"/>
    <w:rsid w:val="008358D9"/>
    <w:rsid w:val="008555AB"/>
    <w:rsid w:val="00895ED7"/>
    <w:rsid w:val="008D086E"/>
    <w:rsid w:val="008F5918"/>
    <w:rsid w:val="008F789A"/>
    <w:rsid w:val="009049E4"/>
    <w:rsid w:val="00966866"/>
    <w:rsid w:val="00966A0D"/>
    <w:rsid w:val="00993631"/>
    <w:rsid w:val="009A4184"/>
    <w:rsid w:val="009C1E73"/>
    <w:rsid w:val="009D5173"/>
    <w:rsid w:val="009F2878"/>
    <w:rsid w:val="00A67515"/>
    <w:rsid w:val="00A80B43"/>
    <w:rsid w:val="00A83468"/>
    <w:rsid w:val="00A87154"/>
    <w:rsid w:val="00A92977"/>
    <w:rsid w:val="00AF7438"/>
    <w:rsid w:val="00B118E0"/>
    <w:rsid w:val="00B32AEF"/>
    <w:rsid w:val="00B46E37"/>
    <w:rsid w:val="00C0142C"/>
    <w:rsid w:val="00C53CF0"/>
    <w:rsid w:val="00CA3FE5"/>
    <w:rsid w:val="00CD63E0"/>
    <w:rsid w:val="00D567D1"/>
    <w:rsid w:val="00D755C9"/>
    <w:rsid w:val="00D9015D"/>
    <w:rsid w:val="00DC4478"/>
    <w:rsid w:val="00E167C2"/>
    <w:rsid w:val="00E2661D"/>
    <w:rsid w:val="00ED69B2"/>
    <w:rsid w:val="00EE26CE"/>
    <w:rsid w:val="00F131AC"/>
    <w:rsid w:val="00F3097A"/>
    <w:rsid w:val="00F3152E"/>
    <w:rsid w:val="00F31A02"/>
    <w:rsid w:val="00F410E5"/>
    <w:rsid w:val="00F554ED"/>
    <w:rsid w:val="00F64879"/>
    <w:rsid w:val="00F76238"/>
    <w:rsid w:val="00F8363B"/>
    <w:rsid w:val="00FB6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A0D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F7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F78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259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16</TotalTime>
  <Pages>2</Pages>
  <Words>195</Words>
  <Characters>1078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Jorge Calle</dc:creator>
  <cp:keywords/>
  <dc:description/>
  <cp:lastModifiedBy>NOE HERRERA</cp:lastModifiedBy>
  <cp:revision>13</cp:revision>
  <dcterms:created xsi:type="dcterms:W3CDTF">2012-03-16T19:03:00Z</dcterms:created>
  <dcterms:modified xsi:type="dcterms:W3CDTF">2012-03-24T07:35:00Z</dcterms:modified>
</cp:coreProperties>
</file>