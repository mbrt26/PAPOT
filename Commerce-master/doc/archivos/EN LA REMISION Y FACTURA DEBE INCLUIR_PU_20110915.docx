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74657" w:rsidRDefault="00474657">
      <w:r w:rsidRPr="004E1FEC">
        <w:rPr>
          <w:noProof/>
          <w:lang w:val="en-US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agen 1" o:spid="_x0000_i1025" type="#_x0000_t75" style="width:418.5pt;height:236.25pt;visibility:visible">
            <v:imagedata r:id="rId4" o:title=""/>
          </v:shape>
        </w:pict>
      </w:r>
    </w:p>
    <w:p w:rsidR="00474657" w:rsidRDefault="00474657">
      <w:r>
        <w:t xml:space="preserve">EN LA REMISION Y FACTURA DEBE INCLUIR : </w:t>
      </w:r>
    </w:p>
    <w:p w:rsidR="00474657" w:rsidRDefault="00474657">
      <w:r>
        <w:t>IVA, RETENCIONES Y GRAN TOTAL SEGÚN CLIENTE.</w:t>
      </w:r>
    </w:p>
    <w:p w:rsidR="00474657" w:rsidRDefault="00474657">
      <w:r>
        <w:t>CONSIDERAR FACTURAR CANTIDAD PARCIAL</w:t>
      </w:r>
    </w:p>
    <w:p w:rsidR="00474657" w:rsidRDefault="00474657">
      <w:r>
        <w:t>NO IMPRIMIÓ LA REMISIÓN</w:t>
      </w:r>
    </w:p>
    <w:p w:rsidR="00474657" w:rsidRDefault="00474657">
      <w:r w:rsidRPr="004E1FEC">
        <w:rPr>
          <w:noProof/>
          <w:lang w:val="en-US"/>
        </w:rPr>
        <w:pict>
          <v:shape id="Imagen 4" o:spid="_x0000_i1026" type="#_x0000_t75" style="width:418.5pt;height:236.25pt;visibility:visible">
            <v:imagedata r:id="rId5" o:title=""/>
          </v:shape>
        </w:pict>
      </w:r>
    </w:p>
    <w:p w:rsidR="00474657" w:rsidRDefault="00474657">
      <w:r>
        <w:t>APARECEN LOS KILOS, Nº DE ORDE DE COMPRA Y LAS CANTIDADES Y EL PRECIO UNITARIO</w:t>
      </w:r>
    </w:p>
    <w:p w:rsidR="00474657" w:rsidRDefault="00474657">
      <w:r>
        <w:t>NO IMPRIME LA REMISION.</w:t>
      </w:r>
    </w:p>
    <w:sectPr w:rsidR="00474657" w:rsidSect="00C12CF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905566"/>
    <w:rsid w:val="001D0CBC"/>
    <w:rsid w:val="00305203"/>
    <w:rsid w:val="00474657"/>
    <w:rsid w:val="004E1FEC"/>
    <w:rsid w:val="00843682"/>
    <w:rsid w:val="00905566"/>
    <w:rsid w:val="00C12CFF"/>
    <w:rsid w:val="00CB28C1"/>
    <w:rsid w:val="00DC670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12CFF"/>
    <w:pPr>
      <w:spacing w:after="200" w:line="276" w:lineRule="auto"/>
    </w:pPr>
    <w:rPr>
      <w:lang w:val="es-ES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rsid w:val="0090556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90556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</Template>
  <TotalTime>1</TotalTime>
  <Pages>1</Pages>
  <Words>39</Words>
  <Characters>215</Characters>
  <Application>Microsoft Office Outlook</Application>
  <DocSecurity>0</DocSecurity>
  <Lines>0</Lines>
  <Paragraphs>0</Paragraphs>
  <ScaleCrop>false</ScaleCrop>
  <Company>www.intercambiosvirtuales.org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www.intercambiosvirtuales.org</dc:creator>
  <cp:keywords/>
  <dc:description/>
  <cp:lastModifiedBy>WinuE</cp:lastModifiedBy>
  <cp:revision>2</cp:revision>
  <dcterms:created xsi:type="dcterms:W3CDTF">2011-09-16T18:03:00Z</dcterms:created>
  <dcterms:modified xsi:type="dcterms:W3CDTF">2011-09-16T18:03:00Z</dcterms:modified>
</cp:coreProperties>
</file>