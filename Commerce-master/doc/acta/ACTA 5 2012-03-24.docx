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555" w:type="dxa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1200"/>
        <w:gridCol w:w="1650"/>
        <w:gridCol w:w="1590"/>
        <w:gridCol w:w="1529"/>
        <w:gridCol w:w="491"/>
        <w:gridCol w:w="1352"/>
        <w:gridCol w:w="548"/>
        <w:gridCol w:w="1155"/>
        <w:gridCol w:w="20"/>
        <w:gridCol w:w="20"/>
      </w:tblGrid>
      <w:tr w:rsidR="00B63960" w:rsidRPr="005D0F24" w:rsidTr="00A80B43">
        <w:trPr>
          <w:gridAfter w:val="2"/>
          <w:wAfter w:w="40" w:type="dxa"/>
          <w:trHeight w:val="635"/>
        </w:trPr>
        <w:tc>
          <w:tcPr>
            <w:tcW w:w="9515" w:type="dxa"/>
            <w:gridSpan w:val="8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:rsidR="00B63960" w:rsidRPr="001E33D9" w:rsidRDefault="00B63960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52"/>
                <w:szCs w:val="52"/>
                <w:lang w:eastAsia="es-ES"/>
              </w:rPr>
            </w:pPr>
            <w:r w:rsidRPr="00353694">
              <w:rPr>
                <w:rFonts w:cs="Calibri"/>
                <w:b/>
                <w:noProof/>
                <w:color w:val="000000"/>
                <w:sz w:val="52"/>
                <w:szCs w:val="52"/>
                <w:lang w:val="en-US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0 Imagen" o:spid="_x0000_i1025" type="#_x0000_t75" style="width:126.75pt;height:70.5pt;visibility:visible">
                  <v:imagedata r:id="rId4" o:title=""/>
                </v:shape>
              </w:pict>
            </w:r>
          </w:p>
        </w:tc>
      </w:tr>
      <w:tr w:rsidR="00B63960" w:rsidRPr="005D0F24" w:rsidTr="00A80B43">
        <w:trPr>
          <w:gridAfter w:val="2"/>
          <w:wAfter w:w="40" w:type="dxa"/>
          <w:trHeight w:val="635"/>
        </w:trPr>
        <w:tc>
          <w:tcPr>
            <w:tcW w:w="9515" w:type="dxa"/>
            <w:gridSpan w:val="8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B63960" w:rsidRPr="001E33D9" w:rsidRDefault="00B63960" w:rsidP="001E33D9">
            <w:pPr>
              <w:spacing w:after="0" w:line="240" w:lineRule="auto"/>
              <w:rPr>
                <w:rFonts w:cs="Calibri"/>
                <w:b/>
                <w:bCs/>
                <w:color w:val="000000"/>
                <w:sz w:val="52"/>
                <w:szCs w:val="52"/>
                <w:lang w:eastAsia="es-ES"/>
              </w:rPr>
            </w:pPr>
          </w:p>
        </w:tc>
      </w:tr>
      <w:tr w:rsidR="00B63960" w:rsidRPr="005D0F24" w:rsidTr="00A80B43">
        <w:trPr>
          <w:gridAfter w:val="2"/>
          <w:wAfter w:w="40" w:type="dxa"/>
          <w:trHeight w:val="635"/>
        </w:trPr>
        <w:tc>
          <w:tcPr>
            <w:tcW w:w="9515" w:type="dxa"/>
            <w:gridSpan w:val="8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B63960" w:rsidRPr="001E33D9" w:rsidRDefault="00B63960" w:rsidP="001E33D9">
            <w:pPr>
              <w:spacing w:after="0" w:line="240" w:lineRule="auto"/>
              <w:rPr>
                <w:rFonts w:cs="Calibri"/>
                <w:b/>
                <w:bCs/>
                <w:color w:val="000000"/>
                <w:sz w:val="52"/>
                <w:szCs w:val="52"/>
                <w:lang w:eastAsia="es-ES"/>
              </w:rPr>
            </w:pPr>
          </w:p>
        </w:tc>
      </w:tr>
      <w:tr w:rsidR="00B63960" w:rsidRPr="005D0F24" w:rsidTr="00A80B43">
        <w:trPr>
          <w:gridAfter w:val="2"/>
          <w:wAfter w:w="40" w:type="dxa"/>
          <w:trHeight w:val="510"/>
        </w:trPr>
        <w:tc>
          <w:tcPr>
            <w:tcW w:w="28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63960" w:rsidRPr="001E33D9" w:rsidRDefault="00B63960" w:rsidP="00A92977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Acta Nro.</w:t>
            </w:r>
          </w:p>
        </w:tc>
        <w:tc>
          <w:tcPr>
            <w:tcW w:w="6665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:rsidR="00B63960" w:rsidRPr="001E33D9" w:rsidRDefault="00B63960" w:rsidP="001E33D9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5</w:t>
            </w:r>
          </w:p>
        </w:tc>
      </w:tr>
      <w:tr w:rsidR="00B63960" w:rsidRPr="005D0F24" w:rsidTr="00A80B43">
        <w:trPr>
          <w:gridAfter w:val="2"/>
          <w:wAfter w:w="40" w:type="dxa"/>
          <w:trHeight w:val="510"/>
        </w:trPr>
        <w:tc>
          <w:tcPr>
            <w:tcW w:w="28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63960" w:rsidRPr="001E33D9" w:rsidRDefault="00B63960" w:rsidP="001E33D9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1E33D9">
              <w:rPr>
                <w:rFonts w:cs="Calibri"/>
                <w:color w:val="000000"/>
                <w:lang w:eastAsia="es-ES"/>
              </w:rPr>
              <w:t>Fecha</w:t>
            </w:r>
          </w:p>
        </w:tc>
        <w:tc>
          <w:tcPr>
            <w:tcW w:w="6665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:rsidR="00B63960" w:rsidRPr="001E33D9" w:rsidRDefault="00B63960" w:rsidP="001E33D9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24/03/2012</w:t>
            </w:r>
          </w:p>
        </w:tc>
      </w:tr>
      <w:tr w:rsidR="00B63960" w:rsidRPr="005D0F24" w:rsidTr="00A80B43">
        <w:trPr>
          <w:gridAfter w:val="2"/>
          <w:wAfter w:w="40" w:type="dxa"/>
          <w:trHeight w:val="525"/>
        </w:trPr>
        <w:tc>
          <w:tcPr>
            <w:tcW w:w="28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63960" w:rsidRPr="001E33D9" w:rsidRDefault="00B63960" w:rsidP="001E33D9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 w:rsidRPr="001E33D9">
              <w:rPr>
                <w:rFonts w:cs="Calibri"/>
                <w:color w:val="000000"/>
                <w:lang w:eastAsia="es-ES"/>
              </w:rPr>
              <w:t>Empresa</w:t>
            </w:r>
          </w:p>
        </w:tc>
        <w:tc>
          <w:tcPr>
            <w:tcW w:w="6665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:rsidR="00B63960" w:rsidRPr="001E33D9" w:rsidRDefault="00B63960" w:rsidP="001E33D9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Plásticos Unión</w:t>
            </w:r>
          </w:p>
        </w:tc>
      </w:tr>
      <w:tr w:rsidR="00B63960" w:rsidRPr="005D0F24" w:rsidTr="00A80B43">
        <w:trPr>
          <w:gridAfter w:val="2"/>
          <w:wAfter w:w="40" w:type="dxa"/>
          <w:trHeight w:val="525"/>
        </w:trPr>
        <w:tc>
          <w:tcPr>
            <w:tcW w:w="9515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FBD4B4"/>
            <w:vAlign w:val="center"/>
          </w:tcPr>
          <w:p w:rsidR="00B63960" w:rsidRPr="001E33D9" w:rsidRDefault="00B63960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8"/>
                <w:szCs w:val="28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sz w:val="28"/>
                <w:szCs w:val="28"/>
                <w:lang w:eastAsia="es-ES"/>
              </w:rPr>
              <w:t>Asistentes</w:t>
            </w:r>
          </w:p>
        </w:tc>
      </w:tr>
      <w:tr w:rsidR="00B63960" w:rsidRPr="00F64879" w:rsidTr="00A80B43">
        <w:trPr>
          <w:gridAfter w:val="2"/>
          <w:wAfter w:w="40" w:type="dxa"/>
          <w:trHeight w:val="600"/>
        </w:trPr>
        <w:tc>
          <w:tcPr>
            <w:tcW w:w="12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3960" w:rsidRPr="00F554ED" w:rsidRDefault="00B63960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63960" w:rsidRPr="00F554ED" w:rsidRDefault="00B63960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Daniela Betancur</w:t>
            </w:r>
          </w:p>
        </w:tc>
        <w:tc>
          <w:tcPr>
            <w:tcW w:w="2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63960" w:rsidRPr="00F554ED" w:rsidRDefault="00B63960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63960" w:rsidRPr="00F554ED" w:rsidRDefault="00B63960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63960" w:rsidRPr="00F554ED" w:rsidRDefault="00B63960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B63960" w:rsidRPr="00F64879" w:rsidTr="00A80B43">
        <w:trPr>
          <w:gridAfter w:val="2"/>
          <w:wAfter w:w="40" w:type="dxa"/>
          <w:trHeight w:val="600"/>
        </w:trPr>
        <w:tc>
          <w:tcPr>
            <w:tcW w:w="12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3960" w:rsidRPr="00F554ED" w:rsidRDefault="00B63960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63960" w:rsidRPr="00F554ED" w:rsidRDefault="00B63960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Benjamin Monsalve</w:t>
            </w:r>
          </w:p>
        </w:tc>
        <w:tc>
          <w:tcPr>
            <w:tcW w:w="2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63960" w:rsidRPr="00F554ED" w:rsidRDefault="00B63960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63960" w:rsidRPr="00F554ED" w:rsidRDefault="00B63960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63960" w:rsidRPr="00F554ED" w:rsidRDefault="00B63960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B63960" w:rsidRPr="00F64879" w:rsidTr="00A80B43">
        <w:trPr>
          <w:gridAfter w:val="2"/>
          <w:wAfter w:w="40" w:type="dxa"/>
          <w:trHeight w:val="600"/>
        </w:trPr>
        <w:tc>
          <w:tcPr>
            <w:tcW w:w="12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3960" w:rsidRPr="00F554ED" w:rsidRDefault="00B63960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63960" w:rsidRDefault="00B63960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Ricardo Casas</w:t>
            </w:r>
          </w:p>
        </w:tc>
        <w:tc>
          <w:tcPr>
            <w:tcW w:w="2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63960" w:rsidRPr="00F554ED" w:rsidRDefault="00B63960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63960" w:rsidRPr="00F554ED" w:rsidRDefault="00B63960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63960" w:rsidRPr="00F554ED" w:rsidRDefault="00B63960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B63960" w:rsidRPr="00F64879" w:rsidTr="00A80B43">
        <w:trPr>
          <w:gridAfter w:val="2"/>
          <w:wAfter w:w="40" w:type="dxa"/>
          <w:trHeight w:val="600"/>
        </w:trPr>
        <w:tc>
          <w:tcPr>
            <w:tcW w:w="12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3960" w:rsidRPr="00F554ED" w:rsidRDefault="00B63960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63960" w:rsidRDefault="00B63960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Noé Herrera</w:t>
            </w:r>
          </w:p>
        </w:tc>
        <w:tc>
          <w:tcPr>
            <w:tcW w:w="2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63960" w:rsidRPr="00F554ED" w:rsidRDefault="00B63960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63960" w:rsidRPr="00F554ED" w:rsidRDefault="00B63960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63960" w:rsidRPr="00F554ED" w:rsidRDefault="00B63960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</w:tr>
      <w:tr w:rsidR="00B63960" w:rsidRPr="005D0F24" w:rsidTr="00A80B43">
        <w:trPr>
          <w:gridAfter w:val="2"/>
          <w:wAfter w:w="40" w:type="dxa"/>
          <w:trHeight w:val="1020"/>
        </w:trPr>
        <w:tc>
          <w:tcPr>
            <w:tcW w:w="9515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FBD4B4"/>
            <w:vAlign w:val="center"/>
          </w:tcPr>
          <w:p w:rsidR="00B63960" w:rsidRPr="001E33D9" w:rsidRDefault="00B63960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8"/>
                <w:szCs w:val="28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sz w:val="28"/>
                <w:szCs w:val="28"/>
                <w:lang w:eastAsia="es-ES"/>
              </w:rPr>
              <w:t>TAREAS PENDIENTES DE LA REUNION ANTERIOR</w:t>
            </w:r>
          </w:p>
        </w:tc>
      </w:tr>
      <w:tr w:rsidR="00B63960" w:rsidRPr="00794AF9" w:rsidTr="00A80B43">
        <w:trPr>
          <w:gridAfter w:val="2"/>
          <w:wAfter w:w="40" w:type="dxa"/>
          <w:trHeight w:val="495"/>
        </w:trPr>
        <w:tc>
          <w:tcPr>
            <w:tcW w:w="5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bCs/>
                <w:color w:val="000000"/>
                <w:lang w:eastAsia="es-ES"/>
              </w:rPr>
              <w:t>TEMA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RESPONSABLE</w:t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 xml:space="preserve"> Fecha Estimada</w:t>
            </w:r>
          </w:p>
        </w:tc>
      </w:tr>
      <w:tr w:rsidR="00B63960" w:rsidRPr="0011103C" w:rsidTr="006B254D">
        <w:trPr>
          <w:gridAfter w:val="2"/>
          <w:wAfter w:w="40" w:type="dxa"/>
          <w:trHeight w:val="495"/>
        </w:trPr>
        <w:tc>
          <w:tcPr>
            <w:tcW w:w="5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11103C" w:rsidRDefault="00B63960" w:rsidP="006B254D">
            <w:pPr>
              <w:spacing w:after="0" w:line="240" w:lineRule="auto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11103C" w:rsidRDefault="00B63960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11103C" w:rsidRDefault="00B63960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</w:tr>
      <w:tr w:rsidR="00B63960" w:rsidRPr="005D0F24" w:rsidTr="00A80B43">
        <w:trPr>
          <w:gridAfter w:val="1"/>
          <w:wAfter w:w="20" w:type="dxa"/>
          <w:trHeight w:val="720"/>
        </w:trPr>
        <w:tc>
          <w:tcPr>
            <w:tcW w:w="9535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FBD4B4"/>
            <w:vAlign w:val="center"/>
          </w:tcPr>
          <w:p w:rsidR="00B63960" w:rsidRPr="008555AB" w:rsidRDefault="00B63960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8555AB">
              <w:rPr>
                <w:rFonts w:cs="Calibri"/>
                <w:b/>
                <w:bCs/>
                <w:color w:val="000000"/>
                <w:lang w:eastAsia="es-ES"/>
              </w:rPr>
              <w:t>TEMAS TRATADOS EN LA REUNION</w:t>
            </w:r>
          </w:p>
        </w:tc>
      </w:tr>
      <w:tr w:rsidR="00B63960" w:rsidRPr="00F64879" w:rsidTr="00A80B43">
        <w:trPr>
          <w:trHeight w:val="495"/>
        </w:trPr>
        <w:tc>
          <w:tcPr>
            <w:tcW w:w="4440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BD4B4"/>
            <w:vAlign w:val="center"/>
          </w:tcPr>
          <w:p w:rsidR="00B63960" w:rsidRPr="00F554ED" w:rsidRDefault="00B63960" w:rsidP="006B25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</w:pPr>
            <w:r w:rsidRPr="00F554ED"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  <w:t>TEMA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/>
            <w:vAlign w:val="center"/>
          </w:tcPr>
          <w:p w:rsidR="00B63960" w:rsidRPr="00F554ED" w:rsidRDefault="00B63960" w:rsidP="006B25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</w:pPr>
            <w:r w:rsidRPr="00F554ED"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  <w:t>RESPONS. CLIENTE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/>
            <w:vAlign w:val="center"/>
          </w:tcPr>
          <w:p w:rsidR="00B63960" w:rsidRPr="00F554ED" w:rsidRDefault="00B63960" w:rsidP="006B25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</w:pPr>
            <w:r w:rsidRPr="00F554ED"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  <w:t>RESPONS. PROVEEDOR</w:t>
            </w:r>
          </w:p>
        </w:tc>
        <w:tc>
          <w:tcPr>
            <w:tcW w:w="1743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BD4B4"/>
            <w:vAlign w:val="center"/>
          </w:tcPr>
          <w:p w:rsidR="00B63960" w:rsidRPr="00F554ED" w:rsidRDefault="00B63960" w:rsidP="006B25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</w:pPr>
            <w:r w:rsidRPr="00F554ED">
              <w:rPr>
                <w:rFonts w:cs="Calibri"/>
                <w:b/>
                <w:bCs/>
                <w:color w:val="000000"/>
                <w:sz w:val="18"/>
                <w:szCs w:val="18"/>
                <w:lang w:eastAsia="es-ES"/>
              </w:rPr>
              <w:t>FECHA ESTIMADA DE SOLUCION</w:t>
            </w:r>
          </w:p>
        </w:tc>
      </w:tr>
      <w:tr w:rsidR="00B63960" w:rsidRPr="00794AF9" w:rsidTr="004F5E47">
        <w:trPr>
          <w:trHeight w:val="495"/>
        </w:trPr>
        <w:tc>
          <w:tcPr>
            <w:tcW w:w="4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AF7438" w:rsidRDefault="00B63960" w:rsidP="004F5E47">
            <w:r>
              <w:t>Se solicito incluir IVA (si/no) al momento de elaborar el pedido para dar solución a las C.I. (comercializadoras internacionales) (VENTAS)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4F5E47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4F5E47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4F5E47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2012.03.31</w:t>
            </w:r>
          </w:p>
        </w:tc>
      </w:tr>
      <w:tr w:rsidR="00B63960" w:rsidRPr="00794AF9" w:rsidTr="00A80B43">
        <w:trPr>
          <w:trHeight w:val="495"/>
        </w:trPr>
        <w:tc>
          <w:tcPr>
            <w:tcW w:w="4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AF7438" w:rsidRDefault="00B63960" w:rsidP="00AF7438">
            <w:r>
              <w:t>Se acordó que las ordenes de compra parciales serán  cerradas/finalizadas por el usuario responsable después de evaluar las cantidades pendientes (COMPRAS)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2012.03.31</w:t>
            </w:r>
          </w:p>
        </w:tc>
      </w:tr>
    </w:tbl>
    <w:p w:rsidR="00B63960" w:rsidRDefault="00B63960">
      <w:r>
        <w:br w:type="page"/>
      </w:r>
    </w:p>
    <w:tbl>
      <w:tblPr>
        <w:tblW w:w="9555" w:type="dxa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724"/>
        <w:gridCol w:w="3716"/>
        <w:gridCol w:w="1387"/>
        <w:gridCol w:w="142"/>
        <w:gridCol w:w="1768"/>
        <w:gridCol w:w="75"/>
        <w:gridCol w:w="1743"/>
      </w:tblGrid>
      <w:tr w:rsidR="00B63960" w:rsidRPr="00794AF9" w:rsidTr="00A80B43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D55A0" w:rsidRDefault="00B63960" w:rsidP="00E2661D">
            <w:r>
              <w:t>Se solicito modificar el orden de las columnas en la pantalla programación de producción, dejar primero las cantidades pedidas (PROGRAMACION)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2012.03.31</w:t>
            </w:r>
          </w:p>
        </w:tc>
      </w:tr>
      <w:tr w:rsidR="00B63960" w:rsidRPr="00794AF9" w:rsidTr="00A80B43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E2661D" w:rsidRDefault="00B63960" w:rsidP="00E2661D">
            <w:r>
              <w:t>Se solicito informar solo los pedidos en estado NO CULMINADO, el cambio a CULMINADO lo realiza el area comercial (PROGRAMACION)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2012.03.31</w:t>
            </w:r>
          </w:p>
        </w:tc>
      </w:tr>
      <w:tr w:rsidR="00B63960" w:rsidRPr="00794AF9" w:rsidTr="004F5E47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AF7438" w:rsidRDefault="00B63960" w:rsidP="004F5E47">
            <w:r>
              <w:t>Se solicito en pantalla de grabar producción que la cantidad y kilos pedidos fuera la diferencia entre el pedido inicial y lo terminado en cada operación. (GRABAR PRODUCCION)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4F5E47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4F5E47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4F5E47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2012.03.31</w:t>
            </w:r>
          </w:p>
        </w:tc>
      </w:tr>
      <w:tr w:rsidR="00B63960" w:rsidRPr="00794AF9" w:rsidTr="004F5E47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AF7438" w:rsidRDefault="00B63960" w:rsidP="004F5E47">
            <w:r>
              <w:t>Se solicito en pantalla de grabar producción eliminar el ingreso de fecha-hora inicial/fecha-hora final y tomar la fecha-hora final de ultima grabación como fecha-hora inicial  para el siguiente pedido (GRABAR PRODUCCION)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4F5E47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4F5E47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4F5E47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2012.03.31</w:t>
            </w:r>
          </w:p>
        </w:tc>
      </w:tr>
      <w:tr w:rsidR="00B63960" w:rsidRPr="00794AF9" w:rsidTr="00A80B43">
        <w:trPr>
          <w:trHeight w:val="495"/>
        </w:trPr>
        <w:tc>
          <w:tcPr>
            <w:tcW w:w="4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6F3D9B" w:rsidRDefault="00B63960" w:rsidP="006F3D9B">
            <w:r>
              <w:t>Se solicito en la pantalla de grabar producción informar el nombre de la maquina donde se realiza la operación (GRABAR PRODUCCION)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 w:rsidRPr="004B3824">
              <w:rPr>
                <w:rFonts w:cs="Calibri"/>
                <w:color w:val="000000"/>
                <w:lang w:eastAsia="es-ES"/>
              </w:rPr>
              <w:t>IntellCommerce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63960" w:rsidRPr="004B3824" w:rsidRDefault="00B63960" w:rsidP="006B254D">
            <w:pPr>
              <w:spacing w:after="0" w:line="240" w:lineRule="auto"/>
              <w:jc w:val="center"/>
              <w:rPr>
                <w:rFonts w:cs="Calibri"/>
                <w:color w:val="000000"/>
                <w:lang w:eastAsia="es-ES"/>
              </w:rPr>
            </w:pPr>
            <w:r>
              <w:rPr>
                <w:rFonts w:cs="Calibri"/>
                <w:color w:val="000000"/>
                <w:lang w:eastAsia="es-ES"/>
              </w:rPr>
              <w:t>2012.03.31</w:t>
            </w:r>
          </w:p>
        </w:tc>
      </w:tr>
      <w:tr w:rsidR="00B63960" w:rsidRPr="005D0F24" w:rsidTr="00A80B43">
        <w:trPr>
          <w:trHeight w:val="1020"/>
        </w:trPr>
        <w:tc>
          <w:tcPr>
            <w:tcW w:w="9555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FBD4B4"/>
            <w:vAlign w:val="center"/>
          </w:tcPr>
          <w:p w:rsidR="00B63960" w:rsidRPr="001E33D9" w:rsidRDefault="00B63960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8"/>
                <w:szCs w:val="28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sz w:val="28"/>
                <w:szCs w:val="28"/>
                <w:lang w:eastAsia="es-ES"/>
              </w:rPr>
              <w:t>TAREAS PENDIENTES PARA PROXIMA REUNION</w:t>
            </w:r>
          </w:p>
        </w:tc>
      </w:tr>
      <w:tr w:rsidR="00B63960" w:rsidRPr="005D0F24" w:rsidTr="00A80B43">
        <w:trPr>
          <w:trHeight w:val="720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960" w:rsidRPr="001E33D9" w:rsidRDefault="00B63960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lang w:eastAsia="es-ES"/>
              </w:rPr>
              <w:t>Nro.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B63960" w:rsidRPr="001E33D9" w:rsidRDefault="00B63960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lang w:eastAsia="es-ES"/>
              </w:rPr>
              <w:t xml:space="preserve">TEMA </w:t>
            </w:r>
          </w:p>
        </w:tc>
        <w:tc>
          <w:tcPr>
            <w:tcW w:w="19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63960" w:rsidRPr="001E33D9" w:rsidRDefault="00B63960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lang w:eastAsia="es-ES"/>
              </w:rPr>
              <w:t>RESPONSABLE</w:t>
            </w:r>
          </w:p>
        </w:tc>
        <w:tc>
          <w:tcPr>
            <w:tcW w:w="18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63960" w:rsidRPr="001E33D9" w:rsidRDefault="00B63960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 w:rsidRPr="001E33D9">
              <w:rPr>
                <w:rFonts w:cs="Calibri"/>
                <w:b/>
                <w:bCs/>
                <w:color w:val="000000"/>
                <w:lang w:eastAsia="es-ES"/>
              </w:rPr>
              <w:t>FECHA</w:t>
            </w:r>
            <w:r>
              <w:rPr>
                <w:rFonts w:cs="Calibri"/>
                <w:b/>
                <w:bCs/>
                <w:color w:val="000000"/>
                <w:lang w:eastAsia="es-ES"/>
              </w:rPr>
              <w:t xml:space="preserve"> ESTIMADA DE ENTREGA</w:t>
            </w:r>
          </w:p>
        </w:tc>
      </w:tr>
      <w:tr w:rsidR="00B63960" w:rsidRPr="005D0F24" w:rsidTr="004F5E47">
        <w:trPr>
          <w:trHeight w:val="7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960" w:rsidRPr="001E33D9" w:rsidRDefault="00B63960" w:rsidP="004F5E47">
            <w:pPr>
              <w:spacing w:after="0" w:line="240" w:lineRule="auto"/>
              <w:rPr>
                <w:rFonts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B63960" w:rsidRPr="00CA3FE5" w:rsidRDefault="00B63960" w:rsidP="004F5E47">
            <w:pPr>
              <w:spacing w:after="0" w:line="240" w:lineRule="auto"/>
              <w:rPr>
                <w:rFonts w:cs="Calibri"/>
                <w:bCs/>
                <w:color w:val="000000"/>
                <w:lang w:eastAsia="es-ES"/>
              </w:rPr>
            </w:pPr>
            <w:r>
              <w:rPr>
                <w:rFonts w:cs="Calibri"/>
                <w:bCs/>
                <w:color w:val="000000"/>
                <w:lang w:eastAsia="es-ES"/>
              </w:rPr>
              <w:t>Se acordó que Plásticos Unión actualiza el estado de los pedidos a Culminados / No Culminados por la pantallas actuales.</w:t>
            </w:r>
          </w:p>
        </w:tc>
        <w:tc>
          <w:tcPr>
            <w:tcW w:w="19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63960" w:rsidRPr="00312B4A" w:rsidRDefault="00B63960" w:rsidP="004F5E47">
            <w:pPr>
              <w:spacing w:after="0" w:line="240" w:lineRule="auto"/>
              <w:jc w:val="center"/>
              <w:rPr>
                <w:rFonts w:cs="Calibri"/>
                <w:bCs/>
                <w:color w:val="000000"/>
                <w:lang w:eastAsia="es-ES"/>
              </w:rPr>
            </w:pPr>
          </w:p>
        </w:tc>
        <w:tc>
          <w:tcPr>
            <w:tcW w:w="18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63960" w:rsidRPr="001E33D9" w:rsidRDefault="00B63960" w:rsidP="004F5E47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  <w:r>
              <w:rPr>
                <w:rFonts w:cs="Calibri"/>
                <w:b/>
                <w:bCs/>
                <w:color w:val="000000"/>
                <w:lang w:eastAsia="es-ES"/>
              </w:rPr>
              <w:t>2012.03.31</w:t>
            </w:r>
          </w:p>
        </w:tc>
      </w:tr>
      <w:tr w:rsidR="00B63960" w:rsidRPr="005D0F24" w:rsidTr="00A80B43">
        <w:trPr>
          <w:trHeight w:val="72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960" w:rsidRPr="001E33D9" w:rsidRDefault="00B63960" w:rsidP="001F2C34">
            <w:pPr>
              <w:spacing w:after="0" w:line="240" w:lineRule="auto"/>
              <w:rPr>
                <w:rFonts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B63960" w:rsidRPr="00CA3FE5" w:rsidRDefault="00B63960" w:rsidP="001F2C34">
            <w:pPr>
              <w:spacing w:after="0" w:line="240" w:lineRule="auto"/>
              <w:rPr>
                <w:rFonts w:cs="Calibri"/>
                <w:bCs/>
                <w:color w:val="000000"/>
                <w:lang w:eastAsia="es-ES"/>
              </w:rPr>
            </w:pPr>
            <w:r>
              <w:rPr>
                <w:rFonts w:cs="Calibri"/>
                <w:bCs/>
                <w:color w:val="000000"/>
                <w:lang w:eastAsia="es-ES"/>
              </w:rPr>
              <w:t>Instalar equipos e impresora laser para realizar pruebas de grabar producción y etiquetas</w:t>
            </w:r>
          </w:p>
        </w:tc>
        <w:tc>
          <w:tcPr>
            <w:tcW w:w="19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63960" w:rsidRPr="00312B4A" w:rsidRDefault="00B63960" w:rsidP="00312B4A">
            <w:pPr>
              <w:spacing w:after="0" w:line="240" w:lineRule="auto"/>
              <w:jc w:val="center"/>
              <w:rPr>
                <w:rFonts w:cs="Calibri"/>
                <w:bCs/>
                <w:color w:val="000000"/>
                <w:lang w:eastAsia="es-ES"/>
              </w:rPr>
            </w:pPr>
          </w:p>
        </w:tc>
        <w:tc>
          <w:tcPr>
            <w:tcW w:w="18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63960" w:rsidRPr="001E33D9" w:rsidRDefault="00B63960" w:rsidP="001E33D9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eastAsia="es-ES"/>
              </w:rPr>
            </w:pPr>
          </w:p>
        </w:tc>
      </w:tr>
    </w:tbl>
    <w:p w:rsidR="00B63960" w:rsidRDefault="00B63960"/>
    <w:sectPr w:rsidR="00B63960" w:rsidSect="00966A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E33D9"/>
    <w:rsid w:val="00012307"/>
    <w:rsid w:val="000441DA"/>
    <w:rsid w:val="000D2478"/>
    <w:rsid w:val="000F275E"/>
    <w:rsid w:val="00105F29"/>
    <w:rsid w:val="0011103C"/>
    <w:rsid w:val="00130203"/>
    <w:rsid w:val="001448AF"/>
    <w:rsid w:val="00174E9C"/>
    <w:rsid w:val="00182CC9"/>
    <w:rsid w:val="0019496A"/>
    <w:rsid w:val="001A2364"/>
    <w:rsid w:val="001E33D9"/>
    <w:rsid w:val="001E774D"/>
    <w:rsid w:val="001F2C34"/>
    <w:rsid w:val="00216136"/>
    <w:rsid w:val="002235D8"/>
    <w:rsid w:val="00312B4A"/>
    <w:rsid w:val="0033625F"/>
    <w:rsid w:val="00353694"/>
    <w:rsid w:val="003E7A66"/>
    <w:rsid w:val="004041C0"/>
    <w:rsid w:val="00442865"/>
    <w:rsid w:val="0045222C"/>
    <w:rsid w:val="00483451"/>
    <w:rsid w:val="004B086F"/>
    <w:rsid w:val="004B3824"/>
    <w:rsid w:val="004D55A0"/>
    <w:rsid w:val="004D56BF"/>
    <w:rsid w:val="004F5E47"/>
    <w:rsid w:val="004F758B"/>
    <w:rsid w:val="00522249"/>
    <w:rsid w:val="00562AF6"/>
    <w:rsid w:val="005C00A9"/>
    <w:rsid w:val="005D0F24"/>
    <w:rsid w:val="0064554D"/>
    <w:rsid w:val="00656CD9"/>
    <w:rsid w:val="00662263"/>
    <w:rsid w:val="006814BF"/>
    <w:rsid w:val="0068626D"/>
    <w:rsid w:val="006963BC"/>
    <w:rsid w:val="006B254D"/>
    <w:rsid w:val="006C1521"/>
    <w:rsid w:val="006F3D9B"/>
    <w:rsid w:val="007020D1"/>
    <w:rsid w:val="0073479D"/>
    <w:rsid w:val="00794AF9"/>
    <w:rsid w:val="007963B1"/>
    <w:rsid w:val="008027B3"/>
    <w:rsid w:val="00807518"/>
    <w:rsid w:val="008358D9"/>
    <w:rsid w:val="008555AB"/>
    <w:rsid w:val="00895ED7"/>
    <w:rsid w:val="008D086E"/>
    <w:rsid w:val="008D520D"/>
    <w:rsid w:val="008F5918"/>
    <w:rsid w:val="008F789A"/>
    <w:rsid w:val="009049E4"/>
    <w:rsid w:val="0093323D"/>
    <w:rsid w:val="00966866"/>
    <w:rsid w:val="00966A0D"/>
    <w:rsid w:val="00993631"/>
    <w:rsid w:val="009A4184"/>
    <w:rsid w:val="009C1E73"/>
    <w:rsid w:val="009D5173"/>
    <w:rsid w:val="009E5930"/>
    <w:rsid w:val="009F2878"/>
    <w:rsid w:val="00A67515"/>
    <w:rsid w:val="00A80B43"/>
    <w:rsid w:val="00A83468"/>
    <w:rsid w:val="00A87154"/>
    <w:rsid w:val="00A92977"/>
    <w:rsid w:val="00AF7438"/>
    <w:rsid w:val="00B118E0"/>
    <w:rsid w:val="00B32AEF"/>
    <w:rsid w:val="00B46E37"/>
    <w:rsid w:val="00B63960"/>
    <w:rsid w:val="00B8319E"/>
    <w:rsid w:val="00C0142C"/>
    <w:rsid w:val="00C45DDB"/>
    <w:rsid w:val="00C53CF0"/>
    <w:rsid w:val="00CA3FE5"/>
    <w:rsid w:val="00CD63E0"/>
    <w:rsid w:val="00D567D1"/>
    <w:rsid w:val="00D755C9"/>
    <w:rsid w:val="00D9015D"/>
    <w:rsid w:val="00DC4478"/>
    <w:rsid w:val="00E167C2"/>
    <w:rsid w:val="00E2661D"/>
    <w:rsid w:val="00ED69B2"/>
    <w:rsid w:val="00EE26CE"/>
    <w:rsid w:val="00F131AC"/>
    <w:rsid w:val="00F3097A"/>
    <w:rsid w:val="00F3152E"/>
    <w:rsid w:val="00F31A02"/>
    <w:rsid w:val="00F410E5"/>
    <w:rsid w:val="00F554ED"/>
    <w:rsid w:val="00F64879"/>
    <w:rsid w:val="00F76238"/>
    <w:rsid w:val="00F8363B"/>
    <w:rsid w:val="00FB64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2CC9"/>
    <w:pPr>
      <w:spacing w:after="200" w:line="276" w:lineRule="auto"/>
    </w:pPr>
    <w:rPr>
      <w:lang w:val="es-E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8F78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F78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6299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99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99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29</TotalTime>
  <Pages>2</Pages>
  <Words>299</Words>
  <Characters>1647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Jorge Calle</dc:creator>
  <cp:keywords/>
  <dc:description/>
  <cp:lastModifiedBy>NOE HERRERA</cp:lastModifiedBy>
  <cp:revision>13</cp:revision>
  <dcterms:created xsi:type="dcterms:W3CDTF">2012-03-26T06:10:00Z</dcterms:created>
  <dcterms:modified xsi:type="dcterms:W3CDTF">2012-03-26T06:39:00Z</dcterms:modified>
</cp:coreProperties>
</file>